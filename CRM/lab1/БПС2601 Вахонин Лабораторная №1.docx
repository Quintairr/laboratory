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72AF6" w14:textId="77777777" w:rsidR="00FE6659" w:rsidRDefault="00FE6659" w:rsidP="00C36650">
      <w:pPr>
        <w:ind w:firstLine="0"/>
        <w:jc w:val="center"/>
      </w:pPr>
      <w:r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77A7C9B3" w14:textId="77777777" w:rsidR="00FE6659" w:rsidRDefault="00FE6659" w:rsidP="00C36650">
      <w:pPr>
        <w:ind w:firstLine="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AF1C9EA" w14:textId="77777777" w:rsidR="00FE6659" w:rsidRDefault="00FE6659" w:rsidP="00C36650">
      <w:pPr>
        <w:ind w:firstLine="0"/>
        <w:jc w:val="center"/>
      </w:pPr>
      <w:r>
        <w:rPr>
          <w:b/>
          <w:bCs/>
        </w:rPr>
        <w:t>Московский технический университет связи и информатики</w:t>
      </w:r>
    </w:p>
    <w:p w14:paraId="28DC19CF" w14:textId="77777777" w:rsidR="00FE6659" w:rsidRDefault="00FE6659" w:rsidP="00C36650">
      <w:pPr>
        <w:pBdr>
          <w:bottom w:val="single" w:sz="6" w:space="1" w:color="000000"/>
        </w:pBdr>
        <w:ind w:firstLine="0"/>
      </w:pPr>
    </w:p>
    <w:p w14:paraId="1ED6E129" w14:textId="77777777" w:rsidR="00FE6659" w:rsidRDefault="00FE6659" w:rsidP="00C36650">
      <w:pPr>
        <w:ind w:firstLine="0"/>
        <w:jc w:val="center"/>
      </w:pPr>
      <w:r>
        <w:t>Кафедра «Корпоративные информационные системы»</w:t>
      </w:r>
    </w:p>
    <w:p w14:paraId="348895E5" w14:textId="77777777" w:rsidR="00FE6659" w:rsidRDefault="00FE6659" w:rsidP="00C36650">
      <w:pPr>
        <w:ind w:firstLine="0"/>
      </w:pPr>
    </w:p>
    <w:p w14:paraId="3292275C" w14:textId="77777777" w:rsidR="00FE6659" w:rsidRDefault="00FE6659" w:rsidP="00C36650">
      <w:pPr>
        <w:ind w:firstLine="0"/>
      </w:pPr>
    </w:p>
    <w:p w14:paraId="1C1476EE" w14:textId="77777777" w:rsidR="00FE6659" w:rsidRDefault="00FE6659" w:rsidP="00C36650">
      <w:pPr>
        <w:ind w:firstLine="0"/>
      </w:pPr>
    </w:p>
    <w:p w14:paraId="5B26B334" w14:textId="77777777" w:rsidR="00FE6659" w:rsidRDefault="00FE6659" w:rsidP="00C36650">
      <w:pPr>
        <w:ind w:firstLine="0"/>
      </w:pPr>
    </w:p>
    <w:p w14:paraId="333C2E97" w14:textId="77777777" w:rsidR="00FE6659" w:rsidRDefault="00FE6659" w:rsidP="00C36650">
      <w:pPr>
        <w:ind w:firstLine="0"/>
      </w:pPr>
    </w:p>
    <w:p w14:paraId="69B55DD6" w14:textId="77777777" w:rsidR="00FE6659" w:rsidRDefault="00FE6659" w:rsidP="00C36650">
      <w:pPr>
        <w:ind w:firstLine="0"/>
      </w:pPr>
    </w:p>
    <w:p w14:paraId="432A79A9" w14:textId="66C2AB9B" w:rsidR="00FE6659" w:rsidRDefault="00C36650" w:rsidP="00C36650">
      <w:pPr>
        <w:ind w:firstLine="0"/>
        <w:jc w:val="center"/>
      </w:pPr>
      <w:r>
        <w:rPr>
          <w:b/>
          <w:bCs/>
        </w:rPr>
        <w:t>Отчет по лабораторной работе №1</w:t>
      </w:r>
    </w:p>
    <w:p w14:paraId="4F8A25D4" w14:textId="77777777" w:rsidR="00FE6659" w:rsidRDefault="00FE6659" w:rsidP="00C36650">
      <w:pPr>
        <w:ind w:firstLine="0"/>
        <w:jc w:val="center"/>
      </w:pPr>
      <w:r>
        <w:t>«Установка учебной платформы «1С Предприятие 8» и «1С: Управление нашей фирмой»»</w:t>
      </w:r>
    </w:p>
    <w:p w14:paraId="01DA2344" w14:textId="77777777" w:rsidR="00FE6659" w:rsidRDefault="00FE6659" w:rsidP="00C36650">
      <w:pPr>
        <w:ind w:firstLine="0"/>
      </w:pPr>
    </w:p>
    <w:p w14:paraId="288794BD" w14:textId="77777777" w:rsidR="00FE6659" w:rsidRDefault="00FE6659" w:rsidP="00C36650">
      <w:pPr>
        <w:ind w:firstLine="0"/>
      </w:pPr>
    </w:p>
    <w:p w14:paraId="23A8E380" w14:textId="77777777" w:rsidR="00FE6659" w:rsidRDefault="00FE6659" w:rsidP="00C36650">
      <w:pPr>
        <w:ind w:firstLine="0"/>
      </w:pPr>
    </w:p>
    <w:p w14:paraId="41BC6E2F" w14:textId="77777777" w:rsidR="00FE6659" w:rsidRDefault="00FE6659" w:rsidP="00C36650">
      <w:pPr>
        <w:ind w:firstLine="0"/>
      </w:pPr>
    </w:p>
    <w:p w14:paraId="08C8BA83" w14:textId="77777777" w:rsidR="00FE6659" w:rsidRDefault="00FE6659" w:rsidP="00C36650">
      <w:pPr>
        <w:ind w:firstLine="0"/>
      </w:pPr>
    </w:p>
    <w:p w14:paraId="408B75A5" w14:textId="14F55B2A" w:rsidR="00FE6659" w:rsidRDefault="00FE6659" w:rsidP="00C36650">
      <w:pPr>
        <w:ind w:firstLine="0"/>
        <w:jc w:val="right"/>
      </w:pPr>
      <w:r>
        <w:t>Выполнил: ст. группы БПС2601 Вахонин М. А.</w:t>
      </w:r>
    </w:p>
    <w:p w14:paraId="409996D7" w14:textId="06765166" w:rsidR="00FE6659" w:rsidRDefault="00FE6659" w:rsidP="00C36650">
      <w:pPr>
        <w:ind w:firstLine="0"/>
        <w:jc w:val="right"/>
      </w:pPr>
      <w:r>
        <w:t>Проверил: Игнатов Д.В.</w:t>
      </w:r>
    </w:p>
    <w:p w14:paraId="041D6C88" w14:textId="77777777" w:rsidR="00FE6659" w:rsidRDefault="00FE6659" w:rsidP="00C36650">
      <w:pPr>
        <w:ind w:firstLine="0"/>
      </w:pPr>
      <w:r>
        <w:br w:type="page"/>
      </w:r>
    </w:p>
    <w:bookmarkStart w:id="0" w:name="_Toc243697832" w:displacedByCustomXml="next"/>
    <w:bookmarkStart w:id="1" w:name="_Toc243039469" w:displacedByCustomXml="next"/>
    <w:sdt>
      <w:sdtPr>
        <w:id w:val="966553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A1BF70" w14:textId="08759A2D" w:rsidR="00C36650" w:rsidRPr="00877882" w:rsidRDefault="00C36650" w:rsidP="00877882">
          <w:pPr>
            <w:jc w:val="center"/>
            <w:rPr>
              <w:b/>
              <w:bCs/>
            </w:rPr>
          </w:pPr>
          <w:r w:rsidRPr="00877882">
            <w:rPr>
              <w:b/>
              <w:bCs/>
            </w:rPr>
            <w:t>СОДЕРЖАНИЕ</w:t>
          </w:r>
        </w:p>
        <w:p w14:paraId="0017A57A" w14:textId="08A43C7A" w:rsidR="00877882" w:rsidRDefault="00C366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98026" w:history="1">
            <w:r w:rsidR="00877882" w:rsidRPr="007B1871">
              <w:rPr>
                <w:rStyle w:val="af0"/>
                <w:rFonts w:eastAsia="Times New Roman"/>
                <w:noProof/>
              </w:rPr>
              <w:t xml:space="preserve">1. </w:t>
            </w:r>
            <w:r w:rsidR="00877882" w:rsidRPr="007B1871">
              <w:rPr>
                <w:rStyle w:val="af0"/>
                <w:noProof/>
              </w:rPr>
              <w:t>Постановка задачи</w:t>
            </w:r>
            <w:r w:rsidR="00877882">
              <w:rPr>
                <w:noProof/>
                <w:webHidden/>
              </w:rPr>
              <w:tab/>
            </w:r>
            <w:r w:rsidR="00877882">
              <w:rPr>
                <w:noProof/>
                <w:webHidden/>
              </w:rPr>
              <w:fldChar w:fldCharType="begin"/>
            </w:r>
            <w:r w:rsidR="00877882">
              <w:rPr>
                <w:noProof/>
                <w:webHidden/>
              </w:rPr>
              <w:instrText xml:space="preserve"> PAGEREF _Toc243698026 \h </w:instrText>
            </w:r>
            <w:r w:rsidR="00877882">
              <w:rPr>
                <w:noProof/>
                <w:webHidden/>
              </w:rPr>
            </w:r>
            <w:r w:rsidR="00877882">
              <w:rPr>
                <w:noProof/>
                <w:webHidden/>
              </w:rPr>
              <w:fldChar w:fldCharType="separate"/>
            </w:r>
            <w:r w:rsidR="00877882">
              <w:rPr>
                <w:noProof/>
                <w:webHidden/>
              </w:rPr>
              <w:t>3</w:t>
            </w:r>
            <w:r w:rsidR="00877882">
              <w:rPr>
                <w:noProof/>
                <w:webHidden/>
              </w:rPr>
              <w:fldChar w:fldCharType="end"/>
            </w:r>
          </w:hyperlink>
        </w:p>
        <w:p w14:paraId="2633EB60" w14:textId="01327566" w:rsidR="00877882" w:rsidRDefault="0087788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27" w:history="1">
            <w:r w:rsidRPr="007B1871">
              <w:rPr>
                <w:rStyle w:val="af0"/>
                <w:noProof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823E" w14:textId="04EDCDD5" w:rsidR="00877882" w:rsidRDefault="0087788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28" w:history="1">
            <w:r w:rsidRPr="007B1871">
              <w:rPr>
                <w:rStyle w:val="af0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46C3" w14:textId="299AEBC2" w:rsidR="00877882" w:rsidRDefault="0087788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29" w:history="1">
            <w:r w:rsidRPr="007B1871">
              <w:rPr>
                <w:rStyle w:val="af0"/>
                <w:rFonts w:eastAsia="Times New Roman"/>
                <w:noProof/>
              </w:rPr>
              <w:t>2.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7032" w14:textId="688BFEE4" w:rsidR="00877882" w:rsidRDefault="0087788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30" w:history="1">
            <w:r w:rsidRPr="007B1871">
              <w:rPr>
                <w:rStyle w:val="af0"/>
                <w:noProof/>
              </w:rPr>
              <w:t>Установка «1С Предприятие 8»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0156" w14:textId="47D8C34B" w:rsidR="00877882" w:rsidRDefault="0087788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31" w:history="1">
            <w:r w:rsidRPr="007B1871">
              <w:rPr>
                <w:rStyle w:val="af0"/>
                <w:noProof/>
              </w:rPr>
              <w:t>Установка «1С: УНФ»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0B8C" w14:textId="6EE30496" w:rsidR="00877882" w:rsidRDefault="0087788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698032" w:history="1">
            <w:r w:rsidRPr="007B1871">
              <w:rPr>
                <w:rStyle w:val="af0"/>
                <w:noProof/>
              </w:rPr>
              <w:t>3.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F2F1" w14:textId="4115C264" w:rsidR="00C36650" w:rsidRDefault="00C36650">
          <w:r>
            <w:rPr>
              <w:b/>
              <w:bCs/>
            </w:rPr>
            <w:fldChar w:fldCharType="end"/>
          </w:r>
        </w:p>
      </w:sdtContent>
    </w:sdt>
    <w:p w14:paraId="2F015572" w14:textId="77777777" w:rsidR="00C36650" w:rsidRDefault="00C36650" w:rsidP="00C36650">
      <w:pPr>
        <w:pStyle w:val="ae"/>
        <w:rPr>
          <w:rFonts w:eastAsia="Times New Roman"/>
        </w:rPr>
      </w:pPr>
    </w:p>
    <w:p w14:paraId="6BB3D0BC" w14:textId="77777777" w:rsidR="00C36650" w:rsidRDefault="00C36650" w:rsidP="00C36650"/>
    <w:p w14:paraId="1524DA38" w14:textId="77777777" w:rsidR="00C36650" w:rsidRDefault="00C36650" w:rsidP="00C36650"/>
    <w:p w14:paraId="023BCBD7" w14:textId="77777777" w:rsidR="00C36650" w:rsidRDefault="00C36650" w:rsidP="00C36650"/>
    <w:p w14:paraId="6BD81889" w14:textId="77777777" w:rsidR="00C36650" w:rsidRDefault="00C36650" w:rsidP="00C36650"/>
    <w:p w14:paraId="6FA51633" w14:textId="77777777" w:rsidR="00C36650" w:rsidRDefault="00C36650" w:rsidP="00C36650"/>
    <w:p w14:paraId="78DE11C2" w14:textId="77777777" w:rsidR="00C36650" w:rsidRDefault="00C36650" w:rsidP="00C36650"/>
    <w:p w14:paraId="6E58D022" w14:textId="77777777" w:rsidR="00C36650" w:rsidRDefault="00C36650" w:rsidP="00C36650"/>
    <w:p w14:paraId="050D2A5E" w14:textId="77777777" w:rsidR="00C36650" w:rsidRDefault="00C36650" w:rsidP="00C36650"/>
    <w:p w14:paraId="343E57DC" w14:textId="77777777" w:rsidR="00C36650" w:rsidRDefault="00C36650" w:rsidP="00C36650"/>
    <w:p w14:paraId="2BDB4922" w14:textId="77777777" w:rsidR="00C36650" w:rsidRDefault="00C36650" w:rsidP="00C36650"/>
    <w:p w14:paraId="25E0571D" w14:textId="77777777" w:rsidR="00C36650" w:rsidRDefault="00C36650" w:rsidP="00C36650"/>
    <w:p w14:paraId="62DD25A8" w14:textId="77777777" w:rsidR="00C36650" w:rsidRDefault="00C36650" w:rsidP="00C36650"/>
    <w:p w14:paraId="4F730971" w14:textId="77777777" w:rsidR="00C36650" w:rsidRDefault="00C36650" w:rsidP="00C36650"/>
    <w:p w14:paraId="139083CC" w14:textId="77777777" w:rsidR="00C36650" w:rsidRDefault="00C36650" w:rsidP="00C36650"/>
    <w:p w14:paraId="050AEDA5" w14:textId="77777777" w:rsidR="00C36650" w:rsidRDefault="00C36650" w:rsidP="00C36650"/>
    <w:p w14:paraId="04753DC5" w14:textId="77777777" w:rsidR="00C36650" w:rsidRDefault="00C36650" w:rsidP="00C36650"/>
    <w:p w14:paraId="7A3633FE" w14:textId="77777777" w:rsidR="00C36650" w:rsidRDefault="00C36650" w:rsidP="00C36650"/>
    <w:p w14:paraId="7A22C36C" w14:textId="77777777" w:rsidR="00C36650" w:rsidRDefault="00C36650" w:rsidP="00C36650"/>
    <w:p w14:paraId="6BA04B10" w14:textId="77777777" w:rsidR="00C36650" w:rsidRPr="00C36650" w:rsidRDefault="00C36650" w:rsidP="00C36650"/>
    <w:p w14:paraId="0B6318F8" w14:textId="0962D13A" w:rsidR="00FE6659" w:rsidRDefault="00FE6659" w:rsidP="00C36650">
      <w:pPr>
        <w:pStyle w:val="ae"/>
      </w:pPr>
      <w:bookmarkStart w:id="2" w:name="_Toc243698026"/>
      <w:r>
        <w:rPr>
          <w:rFonts w:eastAsia="Times New Roman"/>
        </w:rPr>
        <w:t xml:space="preserve">1. </w:t>
      </w:r>
      <w:r w:rsidRPr="00C36650">
        <w:t>Постановка задачи</w:t>
      </w:r>
      <w:bookmarkEnd w:id="1"/>
      <w:bookmarkEnd w:id="0"/>
      <w:bookmarkEnd w:id="2"/>
    </w:p>
    <w:p w14:paraId="6A02915B" w14:textId="77777777" w:rsidR="00C36650" w:rsidRDefault="00FE6659" w:rsidP="00C36650">
      <w:pPr>
        <w:pStyle w:val="af1"/>
      </w:pPr>
      <w:bookmarkStart w:id="3" w:name="_Toc243039470"/>
      <w:bookmarkStart w:id="4" w:name="_Toc243697833"/>
      <w:bookmarkStart w:id="5" w:name="_Toc243698027"/>
      <w:r w:rsidRPr="002D6991">
        <w:t>Цель:</w:t>
      </w:r>
      <w:bookmarkEnd w:id="4"/>
      <w:bookmarkEnd w:id="5"/>
      <w:r>
        <w:t xml:space="preserve"> </w:t>
      </w:r>
    </w:p>
    <w:p w14:paraId="73C1A527" w14:textId="7411CD6C" w:rsidR="00FE6659" w:rsidRDefault="00FE6659" w:rsidP="00C36650">
      <w:r w:rsidRPr="002D6991">
        <w:t>получить практические навыки по установке ПО.</w:t>
      </w:r>
      <w:bookmarkEnd w:id="3"/>
    </w:p>
    <w:p w14:paraId="66E9B8CF" w14:textId="77777777" w:rsidR="00FE6659" w:rsidRDefault="00FE6659" w:rsidP="00C36650">
      <w:pPr>
        <w:pStyle w:val="af1"/>
      </w:pPr>
      <w:bookmarkStart w:id="6" w:name="_Toc243039471"/>
      <w:bookmarkStart w:id="7" w:name="_Toc243697834"/>
      <w:bookmarkStart w:id="8" w:name="_Toc243698028"/>
      <w:r>
        <w:t>Задачи:</w:t>
      </w:r>
      <w:bookmarkEnd w:id="6"/>
      <w:bookmarkEnd w:id="7"/>
      <w:bookmarkEnd w:id="8"/>
    </w:p>
    <w:p w14:paraId="2F63CFEA" w14:textId="77777777" w:rsidR="00FE6659" w:rsidRDefault="00FE6659" w:rsidP="00C36650">
      <w:r>
        <w:t>Установить программы, необходимые для выполнения лабораторных работ;</w:t>
      </w:r>
    </w:p>
    <w:p w14:paraId="232C215F" w14:textId="77777777" w:rsidR="00FE6659" w:rsidRDefault="00FE6659" w:rsidP="00C36650">
      <w:r>
        <w:t>Настроить программы для начала работы;</w:t>
      </w:r>
    </w:p>
    <w:p w14:paraId="6F08F96C" w14:textId="77777777" w:rsidR="00FE6659" w:rsidRDefault="00FE6659" w:rsidP="00C36650">
      <w:r>
        <w:t>Написать отчет.</w:t>
      </w:r>
    </w:p>
    <w:p w14:paraId="4655A21D" w14:textId="77777777" w:rsidR="00FE6659" w:rsidRDefault="00FE6659" w:rsidP="00C36650">
      <w:pPr>
        <w:pStyle w:val="ae"/>
      </w:pPr>
      <w:bookmarkStart w:id="9" w:name="_Toc243039472"/>
      <w:bookmarkStart w:id="10" w:name="_Toc243697835"/>
      <w:bookmarkStart w:id="11" w:name="_Toc243698029"/>
      <w:r>
        <w:rPr>
          <w:rFonts w:eastAsia="Times New Roman"/>
        </w:rPr>
        <w:t>2. Ход работы</w:t>
      </w:r>
      <w:bookmarkEnd w:id="9"/>
      <w:bookmarkEnd w:id="10"/>
      <w:bookmarkEnd w:id="11"/>
    </w:p>
    <w:p w14:paraId="5E39125E" w14:textId="77777777" w:rsidR="00FE6659" w:rsidRDefault="00FE6659" w:rsidP="00C36650">
      <w:pPr>
        <w:pStyle w:val="af1"/>
      </w:pPr>
      <w:bookmarkStart w:id="12" w:name="_Toc243039473"/>
      <w:bookmarkStart w:id="13" w:name="_Toc243697836"/>
      <w:bookmarkStart w:id="14" w:name="_Toc243698030"/>
      <w:r>
        <w:t>Установка «1С Предприятие 8»</w:t>
      </w:r>
      <w:bookmarkEnd w:id="12"/>
      <w:bookmarkEnd w:id="13"/>
      <w:bookmarkEnd w:id="14"/>
    </w:p>
    <w:p w14:paraId="4E828633" w14:textId="77777777" w:rsidR="00FE6659" w:rsidRDefault="00FE6659" w:rsidP="00C36650">
      <w:r>
        <w:t>На сайте учебного центра 1С (https://uc1.1c.ru) на вкладке «Учебная версия 1С» скачан архив учебной версии платформы для Windows и разархивирован. В папке запущен файл «setup.exe», выполнены подсказки установщика (приветственное окно, разрешение внесения изменений, загрузка). После появления окна «Программа установки завершена» платформа «1С Предприятие 8» установлена и доступна на рабочем столе и в меню «Пуск».</w:t>
      </w:r>
    </w:p>
    <w:p w14:paraId="4ED75B04" w14:textId="77777777" w:rsidR="00FE6659" w:rsidRPr="00D918CB" w:rsidRDefault="00FE6659" w:rsidP="00C36650">
      <w:r w:rsidRPr="00D918CB">
        <w:rPr>
          <w:b/>
          <w:bCs/>
          <w:noProof/>
        </w:rPr>
        <w:drawing>
          <wp:inline distT="0" distB="0" distL="0" distR="0" wp14:anchorId="22D63ABF" wp14:editId="0F986BAF">
            <wp:extent cx="933580" cy="1162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4E3" w14:textId="6E4C2D2F" w:rsidR="00FE6659" w:rsidRDefault="00FE6659" w:rsidP="00C36650">
      <w:pPr>
        <w:rPr>
          <w:szCs w:val="28"/>
        </w:rPr>
      </w:pPr>
      <w:r w:rsidRPr="00D918CB">
        <w:rPr>
          <w:szCs w:val="28"/>
        </w:rPr>
        <w:t xml:space="preserve">Рисунок </w:t>
      </w:r>
      <w:r w:rsidRPr="00D918CB">
        <w:rPr>
          <w:szCs w:val="28"/>
        </w:rPr>
        <w:fldChar w:fldCharType="begin"/>
      </w:r>
      <w:r w:rsidRPr="00D918CB">
        <w:rPr>
          <w:szCs w:val="28"/>
        </w:rPr>
        <w:instrText xml:space="preserve"> SEQ Рисунок \* ARABIC </w:instrText>
      </w:r>
      <w:r w:rsidRPr="00D918CB">
        <w:rPr>
          <w:szCs w:val="28"/>
        </w:rPr>
        <w:fldChar w:fldCharType="separate"/>
      </w:r>
      <w:r w:rsidR="00D918CB">
        <w:rPr>
          <w:noProof/>
          <w:szCs w:val="28"/>
        </w:rPr>
        <w:t>1</w:t>
      </w:r>
      <w:r w:rsidRPr="00D918CB">
        <w:rPr>
          <w:szCs w:val="28"/>
        </w:rPr>
        <w:fldChar w:fldCharType="end"/>
      </w:r>
      <w:r w:rsidRPr="00D918CB">
        <w:rPr>
          <w:szCs w:val="28"/>
        </w:rPr>
        <w:t xml:space="preserve"> - Ярлык "1С Предприятие (учебная версия)"</w:t>
      </w:r>
    </w:p>
    <w:p w14:paraId="6B2C4AB8" w14:textId="77777777" w:rsidR="00D918CB" w:rsidRDefault="00D918CB" w:rsidP="00D918CB">
      <w:pPr>
        <w:keepNext/>
      </w:pPr>
      <w:r w:rsidRPr="00D918CB">
        <w:rPr>
          <w:noProof/>
        </w:rPr>
        <w:lastRenderedPageBreak/>
        <w:drawing>
          <wp:inline distT="0" distB="0" distL="0" distR="0" wp14:anchorId="3430D762" wp14:editId="7950252E">
            <wp:extent cx="4474949" cy="35814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07" cy="35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6EF3" w14:textId="35CDB047" w:rsidR="00D918CB" w:rsidRDefault="00D918CB" w:rsidP="00C36650">
      <w:pPr>
        <w:pStyle w:val="ad"/>
        <w:jc w:val="center"/>
        <w:rPr>
          <w:szCs w:val="28"/>
        </w:rPr>
      </w:pPr>
      <w:r w:rsidRPr="00D918CB">
        <w:rPr>
          <w:szCs w:val="28"/>
        </w:rPr>
        <w:t xml:space="preserve">Рисунок </w:t>
      </w:r>
      <w:r w:rsidRPr="00D918CB">
        <w:rPr>
          <w:szCs w:val="28"/>
        </w:rPr>
        <w:fldChar w:fldCharType="begin"/>
      </w:r>
      <w:r w:rsidRPr="00D918CB">
        <w:rPr>
          <w:szCs w:val="28"/>
        </w:rPr>
        <w:instrText xml:space="preserve"> SEQ Рисунок \* ARABIC </w:instrText>
      </w:r>
      <w:r w:rsidRPr="00D918CB">
        <w:rPr>
          <w:szCs w:val="28"/>
        </w:rPr>
        <w:fldChar w:fldCharType="separate"/>
      </w:r>
      <w:r>
        <w:rPr>
          <w:noProof/>
          <w:szCs w:val="28"/>
        </w:rPr>
        <w:t>2</w:t>
      </w:r>
      <w:r w:rsidRPr="00D918CB">
        <w:rPr>
          <w:szCs w:val="28"/>
        </w:rPr>
        <w:fldChar w:fldCharType="end"/>
      </w:r>
      <w:r w:rsidRPr="00D918CB">
        <w:rPr>
          <w:szCs w:val="28"/>
        </w:rPr>
        <w:t xml:space="preserve"> - Начальное окно "1С: Предприятие 8"</w:t>
      </w:r>
    </w:p>
    <w:p w14:paraId="5D4FD0DE" w14:textId="1A7AB67E" w:rsidR="00D918CB" w:rsidRDefault="00D918CB" w:rsidP="00C36650">
      <w:pPr>
        <w:pStyle w:val="af1"/>
      </w:pPr>
      <w:bookmarkStart w:id="15" w:name="_Toc243039474"/>
      <w:bookmarkStart w:id="16" w:name="_Toc243697837"/>
      <w:bookmarkStart w:id="17" w:name="_Toc243698031"/>
      <w:r>
        <w:t>Установка «1С: УНФ»</w:t>
      </w:r>
      <w:bookmarkEnd w:id="15"/>
      <w:bookmarkEnd w:id="16"/>
      <w:bookmarkEnd w:id="17"/>
    </w:p>
    <w:p w14:paraId="1EA33FD5" w14:textId="77777777" w:rsidR="00D918CB" w:rsidRPr="00D918CB" w:rsidRDefault="00D918CB" w:rsidP="00C36650">
      <w:r w:rsidRPr="00D918CB">
        <w:t>На вкладке «Учебная версия 1С» найдена конфигурация «Управление нашей фирмой учебная», архив скачан и распакован в отдельную папку. Запущен файл с расширением .</w:t>
      </w:r>
      <w:proofErr w:type="spellStart"/>
      <w:r w:rsidRPr="00D918CB">
        <w:t>exe</w:t>
      </w:r>
      <w:proofErr w:type="spellEnd"/>
      <w:r w:rsidRPr="00D918CB">
        <w:t>, а после распаковки – файл «setup.exe». Следуя подсказкам установщика, выбрана папка для установки шаблона, после чего появилось окно «Конфигурация успешно установлена».</w:t>
      </w:r>
    </w:p>
    <w:p w14:paraId="63FBF6DE" w14:textId="77D48F0A" w:rsidR="00D918CB" w:rsidRDefault="00D918CB" w:rsidP="00C36650">
      <w:r w:rsidRPr="00D918CB">
        <w:t>В запускающей программе нажата кнопка «Добавить», выбран пункт «Создание информационной базы из шаблона» и конфигурация «Управление нашей фирмой учебная», версия 3.0.13.251.</w:t>
      </w:r>
    </w:p>
    <w:p w14:paraId="64BEA648" w14:textId="77777777" w:rsidR="00D918CB" w:rsidRDefault="00D918CB" w:rsidP="00D918C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BD266F" wp14:editId="58216B5E">
            <wp:extent cx="3341915" cy="3397614"/>
            <wp:effectExtent l="0" t="0" r="0" b="0"/>
            <wp:docPr id="3" name="img3" descr="Создание информационной базы" title="Создание информационной баз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65" cy="340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73EE" w14:textId="78827E5C" w:rsidR="00D918CB" w:rsidRPr="00D918CB" w:rsidRDefault="00D918CB" w:rsidP="00C36650">
      <w:pPr>
        <w:pStyle w:val="ad"/>
        <w:jc w:val="center"/>
        <w:rPr>
          <w:szCs w:val="28"/>
        </w:rPr>
      </w:pPr>
      <w:r w:rsidRPr="00D918CB">
        <w:rPr>
          <w:szCs w:val="28"/>
        </w:rPr>
        <w:t xml:space="preserve">Рисунок </w:t>
      </w:r>
      <w:r w:rsidRPr="00D918CB">
        <w:rPr>
          <w:szCs w:val="28"/>
        </w:rPr>
        <w:fldChar w:fldCharType="begin"/>
      </w:r>
      <w:r w:rsidRPr="00D918CB">
        <w:rPr>
          <w:szCs w:val="28"/>
        </w:rPr>
        <w:instrText xml:space="preserve"> SEQ Рисунок \* ARABIC </w:instrText>
      </w:r>
      <w:r w:rsidRPr="00D918CB">
        <w:rPr>
          <w:szCs w:val="28"/>
        </w:rPr>
        <w:fldChar w:fldCharType="separate"/>
      </w:r>
      <w:r w:rsidRPr="00D918CB">
        <w:rPr>
          <w:noProof/>
          <w:szCs w:val="28"/>
        </w:rPr>
        <w:t>3</w:t>
      </w:r>
      <w:r w:rsidRPr="00D918CB">
        <w:rPr>
          <w:szCs w:val="28"/>
        </w:rPr>
        <w:fldChar w:fldCharType="end"/>
      </w:r>
      <w:r w:rsidRPr="00D918CB">
        <w:rPr>
          <w:szCs w:val="28"/>
        </w:rPr>
        <w:t xml:space="preserve"> - Создание информационной базы</w:t>
      </w:r>
    </w:p>
    <w:p w14:paraId="57035A9A" w14:textId="052114FD" w:rsidR="00D918CB" w:rsidRDefault="00D918CB" w:rsidP="00C36650">
      <w:pPr>
        <w:pStyle w:val="ae"/>
      </w:pPr>
      <w:bookmarkStart w:id="18" w:name="_Toc243039475"/>
      <w:bookmarkStart w:id="19" w:name="_Toc243697838"/>
      <w:bookmarkStart w:id="20" w:name="_Toc243698032"/>
      <w:r>
        <w:t xml:space="preserve">3. </w:t>
      </w:r>
      <w:r w:rsidRPr="00C36650">
        <w:t>Вывод</w:t>
      </w:r>
      <w:bookmarkEnd w:id="18"/>
      <w:bookmarkEnd w:id="19"/>
      <w:bookmarkEnd w:id="20"/>
    </w:p>
    <w:p w14:paraId="5C3C1F26" w14:textId="6E82770E" w:rsidR="00D918CB" w:rsidRPr="00D918CB" w:rsidRDefault="00D918CB" w:rsidP="00C36650">
      <w:r w:rsidRPr="00D918CB">
        <w:t>В ходе выполнения лабораторной работы получены практические навыки по установке программного обеспечения: установлена учебная версия платформы «1С Предприятие 8», установлена конфигурация «1</w:t>
      </w:r>
      <w:proofErr w:type="gramStart"/>
      <w:r w:rsidRPr="00D918CB">
        <w:t>С:Управление</w:t>
      </w:r>
      <w:proofErr w:type="gramEnd"/>
      <w:r w:rsidRPr="00D918CB">
        <w:t xml:space="preserve"> нашей фирмой» и создана информационная база</w:t>
      </w:r>
      <w:r>
        <w:t xml:space="preserve"> для дальнейшей работы.</w:t>
      </w:r>
    </w:p>
    <w:p w14:paraId="52D1AB02" w14:textId="77777777" w:rsidR="00D918CB" w:rsidRPr="00D918CB" w:rsidRDefault="00D918CB" w:rsidP="00D918CB">
      <w:pPr>
        <w:rPr>
          <w:b/>
          <w:bCs/>
        </w:rPr>
      </w:pPr>
    </w:p>
    <w:sectPr w:rsidR="00D918CB" w:rsidRPr="00D918CB" w:rsidSect="00877882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89C26" w14:textId="77777777" w:rsidR="00DC728C" w:rsidRDefault="00DC728C" w:rsidP="00877882">
      <w:pPr>
        <w:spacing w:line="240" w:lineRule="auto"/>
      </w:pPr>
      <w:r>
        <w:separator/>
      </w:r>
    </w:p>
  </w:endnote>
  <w:endnote w:type="continuationSeparator" w:id="0">
    <w:p w14:paraId="5A721AC9" w14:textId="77777777" w:rsidR="00DC728C" w:rsidRDefault="00DC728C" w:rsidP="00877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202746"/>
      <w:docPartObj>
        <w:docPartGallery w:val="Page Numbers (Bottom of Page)"/>
        <w:docPartUnique/>
      </w:docPartObj>
    </w:sdtPr>
    <w:sdtContent>
      <w:p w14:paraId="38D0D033" w14:textId="7770A8CF" w:rsidR="00877882" w:rsidRDefault="0087788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2FEE3" w14:textId="77777777" w:rsidR="00877882" w:rsidRDefault="0087788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8E82" w14:textId="3865A8FA" w:rsidR="00877882" w:rsidRPr="00877882" w:rsidRDefault="00877882" w:rsidP="00877882">
    <w:pPr>
      <w:pStyle w:val="af4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BE61D" w14:textId="77777777" w:rsidR="00DC728C" w:rsidRDefault="00DC728C" w:rsidP="00877882">
      <w:pPr>
        <w:spacing w:line="240" w:lineRule="auto"/>
      </w:pPr>
      <w:r>
        <w:separator/>
      </w:r>
    </w:p>
  </w:footnote>
  <w:footnote w:type="continuationSeparator" w:id="0">
    <w:p w14:paraId="5828329F" w14:textId="77777777" w:rsidR="00DC728C" w:rsidRDefault="00DC728C" w:rsidP="008778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E77FD"/>
    <w:multiLevelType w:val="hybridMultilevel"/>
    <w:tmpl w:val="B61A7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92AFA"/>
    <w:multiLevelType w:val="multilevel"/>
    <w:tmpl w:val="DF86AFA4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2" w15:restartNumberingAfterBreak="0">
    <w:nsid w:val="6F04366A"/>
    <w:multiLevelType w:val="hybridMultilevel"/>
    <w:tmpl w:val="76AAE0C0"/>
    <w:lvl w:ilvl="0" w:tplc="A8BCC64C">
      <w:start w:val="1"/>
      <w:numFmt w:val="decimal"/>
      <w:lvlText w:val="%1)"/>
      <w:lvlJc w:val="left"/>
      <w:pPr>
        <w:ind w:left="1069" w:hanging="360"/>
      </w:pPr>
    </w:lvl>
    <w:lvl w:ilvl="1" w:tplc="E996B7A4">
      <w:numFmt w:val="decimal"/>
      <w:lvlText w:val=""/>
      <w:lvlJc w:val="left"/>
    </w:lvl>
    <w:lvl w:ilvl="2" w:tplc="B8BC9B26">
      <w:numFmt w:val="decimal"/>
      <w:lvlText w:val=""/>
      <w:lvlJc w:val="left"/>
    </w:lvl>
    <w:lvl w:ilvl="3" w:tplc="726E7608">
      <w:numFmt w:val="decimal"/>
      <w:lvlText w:val=""/>
      <w:lvlJc w:val="left"/>
    </w:lvl>
    <w:lvl w:ilvl="4" w:tplc="923C762A">
      <w:numFmt w:val="decimal"/>
      <w:lvlText w:val=""/>
      <w:lvlJc w:val="left"/>
    </w:lvl>
    <w:lvl w:ilvl="5" w:tplc="BE58B776">
      <w:numFmt w:val="decimal"/>
      <w:lvlText w:val=""/>
      <w:lvlJc w:val="left"/>
    </w:lvl>
    <w:lvl w:ilvl="6" w:tplc="D4401F64">
      <w:numFmt w:val="decimal"/>
      <w:lvlText w:val=""/>
      <w:lvlJc w:val="left"/>
    </w:lvl>
    <w:lvl w:ilvl="7" w:tplc="80664DB2">
      <w:numFmt w:val="decimal"/>
      <w:lvlText w:val=""/>
      <w:lvlJc w:val="left"/>
    </w:lvl>
    <w:lvl w:ilvl="8" w:tplc="3F642DA8">
      <w:numFmt w:val="decimal"/>
      <w:lvlText w:val=""/>
      <w:lvlJc w:val="left"/>
    </w:lvl>
  </w:abstractNum>
  <w:num w:numId="1" w16cid:durableId="705521078">
    <w:abstractNumId w:val="2"/>
    <w:lvlOverride w:ilvl="0">
      <w:startOverride w:val="1"/>
    </w:lvlOverride>
  </w:num>
  <w:num w:numId="2" w16cid:durableId="2075617649">
    <w:abstractNumId w:val="0"/>
  </w:num>
  <w:num w:numId="3" w16cid:durableId="177802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linkStyl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59"/>
    <w:rsid w:val="00271AC4"/>
    <w:rsid w:val="002D6991"/>
    <w:rsid w:val="00414F1A"/>
    <w:rsid w:val="005030A5"/>
    <w:rsid w:val="0062310F"/>
    <w:rsid w:val="00877882"/>
    <w:rsid w:val="00C36650"/>
    <w:rsid w:val="00C85D97"/>
    <w:rsid w:val="00D918CB"/>
    <w:rsid w:val="00DC728C"/>
    <w:rsid w:val="00F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F1D0E6"/>
  <w15:chartTrackingRefBased/>
  <w15:docId w15:val="{2F907529-5E73-4E3A-9ABF-8CD3B9B9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650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665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650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6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6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6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6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  <w:rsid w:val="00C36650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C36650"/>
  </w:style>
  <w:style w:type="character" w:customStyle="1" w:styleId="10">
    <w:name w:val="Заголовок 1 Знак"/>
    <w:basedOn w:val="a0"/>
    <w:link w:val="1"/>
    <w:uiPriority w:val="9"/>
    <w:rsid w:val="00C36650"/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36650"/>
    <w:rPr>
      <w:rFonts w:asciiTheme="majorHAnsi" w:eastAsiaTheme="majorEastAsia" w:hAnsiTheme="majorHAnsi" w:cs="Mangal"/>
      <w:color w:val="0F4761" w:themeColor="accent1" w:themeShade="BF"/>
      <w:kern w:val="3"/>
      <w:sz w:val="26"/>
      <w:szCs w:val="23"/>
      <w:lang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E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6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6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6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6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6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autoRedefine/>
    <w:uiPriority w:val="10"/>
    <w:qFormat/>
    <w:rsid w:val="00C36650"/>
    <w:pPr>
      <w:spacing w:before="0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0"/>
    </w:rPr>
  </w:style>
  <w:style w:type="character" w:customStyle="1" w:styleId="a4">
    <w:name w:val="Заголовок Знак"/>
    <w:basedOn w:val="a0"/>
    <w:link w:val="a3"/>
    <w:uiPriority w:val="10"/>
    <w:rsid w:val="00C36650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  <w14:ligatures w14:val="none"/>
    </w:rPr>
  </w:style>
  <w:style w:type="paragraph" w:styleId="a5">
    <w:name w:val="Subtitle"/>
    <w:basedOn w:val="2"/>
    <w:next w:val="a"/>
    <w:link w:val="a6"/>
    <w:autoRedefine/>
    <w:uiPriority w:val="11"/>
    <w:qFormat/>
    <w:rsid w:val="00C36650"/>
    <w:pPr>
      <w:numPr>
        <w:ilvl w:val="1"/>
      </w:numPr>
      <w:spacing w:before="0"/>
      <w:jc w:val="left"/>
    </w:pPr>
    <w:rPr>
      <w:rFonts w:ascii="Times New Roman" w:eastAsiaTheme="minorEastAsia" w:hAnsi="Times New Roman"/>
      <w:b/>
      <w:color w:val="000000" w:themeColor="text1"/>
      <w:spacing w:val="15"/>
      <w:sz w:val="28"/>
      <w:szCs w:val="20"/>
    </w:rPr>
  </w:style>
  <w:style w:type="character" w:customStyle="1" w:styleId="a6">
    <w:name w:val="Подзаголовок Знак"/>
    <w:basedOn w:val="a0"/>
    <w:link w:val="a5"/>
    <w:uiPriority w:val="11"/>
    <w:rsid w:val="00C36650"/>
    <w:rPr>
      <w:rFonts w:ascii="Times New Roman" w:eastAsiaTheme="minorEastAsia" w:hAnsi="Times New Roman" w:cs="Mangal"/>
      <w:b/>
      <w:color w:val="000000" w:themeColor="text1"/>
      <w:spacing w:val="15"/>
      <w:kern w:val="3"/>
      <w:sz w:val="28"/>
      <w:szCs w:val="20"/>
      <w:lang w:eastAsia="zh-CN" w:bidi="hi-IN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E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65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E66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6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6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65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36650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caption"/>
    <w:basedOn w:val="Standard"/>
    <w:rsid w:val="00C36650"/>
    <w:pPr>
      <w:suppressLineNumbers/>
      <w:spacing w:before="120" w:after="120"/>
    </w:pPr>
    <w:rPr>
      <w:i/>
      <w:iCs/>
    </w:rPr>
  </w:style>
  <w:style w:type="paragraph" w:customStyle="1" w:styleId="ae">
    <w:name w:val="ЗАГОЛОВОК"/>
    <w:basedOn w:val="1"/>
    <w:next w:val="a"/>
    <w:link w:val="af"/>
    <w:qFormat/>
    <w:rsid w:val="005030A5"/>
    <w:rPr>
      <w:rFonts w:ascii="Times New Roman" w:hAnsi="Times New Roman"/>
      <w:b/>
      <w:color w:val="000000" w:themeColor="text1"/>
      <w:sz w:val="28"/>
    </w:rPr>
  </w:style>
  <w:style w:type="character" w:customStyle="1" w:styleId="af">
    <w:name w:val="ЗАГОЛОВОК Знак"/>
    <w:basedOn w:val="a0"/>
    <w:link w:val="ae"/>
    <w:rsid w:val="005030A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36650"/>
    <w:pPr>
      <w:spacing w:after="100"/>
    </w:pPr>
    <w:rPr>
      <w:rFonts w:cs="Mangal"/>
      <w:szCs w:val="21"/>
    </w:rPr>
  </w:style>
  <w:style w:type="character" w:styleId="af0">
    <w:name w:val="Hyperlink"/>
    <w:basedOn w:val="a0"/>
    <w:uiPriority w:val="99"/>
    <w:unhideWhenUsed/>
    <w:rsid w:val="00C36650"/>
    <w:rPr>
      <w:color w:val="467886" w:themeColor="hyperlink"/>
      <w:u w:val="single"/>
    </w:rPr>
  </w:style>
  <w:style w:type="paragraph" w:customStyle="1" w:styleId="af1">
    <w:name w:val="ПОДЗАГОЛОВОК"/>
    <w:basedOn w:val="2"/>
    <w:next w:val="a"/>
    <w:link w:val="af2"/>
    <w:qFormat/>
    <w:rsid w:val="00C36650"/>
    <w:pPr>
      <w:spacing w:before="0"/>
      <w:ind w:firstLine="0"/>
      <w:jc w:val="left"/>
    </w:pPr>
    <w:rPr>
      <w:rFonts w:ascii="Times New Roman" w:eastAsia="Times New Roman" w:hAnsi="Times New Roman"/>
      <w:b/>
      <w:bCs/>
      <w:color w:val="auto"/>
      <w:sz w:val="28"/>
    </w:rPr>
  </w:style>
  <w:style w:type="character" w:customStyle="1" w:styleId="af2">
    <w:name w:val="ПОДЗАГОЛОВОК Знак"/>
    <w:basedOn w:val="a6"/>
    <w:link w:val="af1"/>
    <w:rsid w:val="00C36650"/>
    <w:rPr>
      <w:rFonts w:ascii="Times New Roman" w:eastAsia="Times New Roman" w:hAnsi="Times New Roman" w:cs="Mangal"/>
      <w:b/>
      <w:bCs/>
      <w:color w:val="000000" w:themeColor="text1"/>
      <w:spacing w:val="15"/>
      <w:kern w:val="3"/>
      <w:sz w:val="28"/>
      <w:szCs w:val="23"/>
      <w:lang w:eastAsia="zh-CN" w:bidi="hi-I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36650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5030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Standard">
    <w:name w:val="Standard"/>
    <w:rsid w:val="00C3665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customStyle="1" w:styleId="Heading">
    <w:name w:val="Heading"/>
    <w:basedOn w:val="Standard"/>
    <w:next w:val="Textbody"/>
    <w:rsid w:val="00C3665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C36650"/>
    <w:pPr>
      <w:spacing w:after="140" w:line="276" w:lineRule="auto"/>
    </w:pPr>
  </w:style>
  <w:style w:type="paragraph" w:styleId="af3">
    <w:name w:val="List"/>
    <w:basedOn w:val="Textbody"/>
    <w:rsid w:val="00C36650"/>
  </w:style>
  <w:style w:type="paragraph" w:customStyle="1" w:styleId="Index">
    <w:name w:val="Index"/>
    <w:basedOn w:val="Standard"/>
    <w:rsid w:val="00C36650"/>
    <w:pPr>
      <w:suppressLineNumbers/>
    </w:pPr>
  </w:style>
  <w:style w:type="paragraph" w:customStyle="1" w:styleId="HeaderandFooter">
    <w:name w:val="Header and Footer"/>
    <w:basedOn w:val="Standard"/>
    <w:rsid w:val="00C36650"/>
    <w:pPr>
      <w:suppressLineNumbers/>
      <w:tabs>
        <w:tab w:val="center" w:pos="4819"/>
        <w:tab w:val="right" w:pos="9638"/>
      </w:tabs>
    </w:pPr>
  </w:style>
  <w:style w:type="paragraph" w:styleId="af4">
    <w:name w:val="footer"/>
    <w:basedOn w:val="HeaderandFooter"/>
    <w:link w:val="af5"/>
    <w:uiPriority w:val="99"/>
    <w:rsid w:val="00C36650"/>
  </w:style>
  <w:style w:type="character" w:customStyle="1" w:styleId="af5">
    <w:name w:val="Нижний колонтитул Знак"/>
    <w:basedOn w:val="a0"/>
    <w:link w:val="af4"/>
    <w:uiPriority w:val="99"/>
    <w:rsid w:val="00C36650"/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customStyle="1" w:styleId="Drawing">
    <w:name w:val="Drawing"/>
    <w:basedOn w:val="ad"/>
    <w:rsid w:val="00C36650"/>
  </w:style>
  <w:style w:type="character" w:customStyle="1" w:styleId="NumberingSymbols">
    <w:name w:val="Numbering Symbols"/>
    <w:rsid w:val="00C36650"/>
  </w:style>
  <w:style w:type="numbering" w:customStyle="1" w:styleId="Numbering123">
    <w:name w:val="Numbering 123"/>
    <w:basedOn w:val="a2"/>
    <w:rsid w:val="00C36650"/>
    <w:pPr>
      <w:numPr>
        <w:numId w:val="3"/>
      </w:numPr>
    </w:pPr>
  </w:style>
  <w:style w:type="paragraph" w:styleId="af6">
    <w:name w:val="header"/>
    <w:basedOn w:val="a"/>
    <w:link w:val="af7"/>
    <w:uiPriority w:val="99"/>
    <w:unhideWhenUsed/>
    <w:rsid w:val="00877882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877882"/>
    <w:rPr>
      <w:rFonts w:ascii="Times New Roman" w:eastAsia="NSimSun" w:hAnsi="Times New Roman" w:cs="Mangal"/>
      <w:kern w:val="3"/>
      <w:sz w:val="2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96;&#1072;&#1073;&#1083;&#1086;&#1085;&#1099;%20word\&#1096;&#1072;&#1073;&#1083;&#1086;&#1085;%20&#1076;&#1083;&#1103;%20&#1083;&#1072;&#1073;&#1086;&#1088;&#1074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BC5B9-5E5A-400F-93C6-4E8ECD748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лаборвторных.dotx</Template>
  <TotalTime>43</TotalTime>
  <Pages>5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Вахонин</dc:creator>
  <cp:keywords/>
  <dc:description/>
  <cp:lastModifiedBy>Максим Вахонин</cp:lastModifiedBy>
  <cp:revision>2</cp:revision>
  <dcterms:created xsi:type="dcterms:W3CDTF">2026-10-16T07:07:00Z</dcterms:created>
  <dcterms:modified xsi:type="dcterms:W3CDTF">2026-10-23T22:34:00Z</dcterms:modified>
</cp:coreProperties>
</file>